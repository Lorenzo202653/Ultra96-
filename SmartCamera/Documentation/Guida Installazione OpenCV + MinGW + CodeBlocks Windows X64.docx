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677" w:rsidRPr="00E476E8" w:rsidRDefault="00BB7677" w:rsidP="00B55BF4">
      <w:pPr>
        <w:jc w:val="center"/>
        <w:rPr>
          <w:color w:val="FF0000"/>
          <w:sz w:val="32"/>
          <w:lang w:val="en-US"/>
        </w:rPr>
      </w:pPr>
      <w:r w:rsidRPr="00E476E8">
        <w:rPr>
          <w:b/>
          <w:color w:val="FF0000"/>
          <w:sz w:val="32"/>
          <w:lang w:val="en-US"/>
        </w:rPr>
        <w:t>Guida installazione OpenCV + MinGW + CodeBlocks</w:t>
      </w:r>
      <w:r w:rsidRPr="00E476E8">
        <w:rPr>
          <w:b/>
          <w:color w:val="FF0000"/>
          <w:sz w:val="32"/>
          <w:lang w:val="en-US"/>
        </w:rPr>
        <w:br/>
        <w:t>Sistemi Windows a 64 bit</w:t>
      </w:r>
      <w:r w:rsidRPr="00E476E8">
        <w:rPr>
          <w:b/>
          <w:color w:val="FF0000"/>
          <w:sz w:val="32"/>
          <w:lang w:val="en-US"/>
        </w:rPr>
        <w:br/>
      </w:r>
      <w:r w:rsidRPr="00E476E8">
        <w:rPr>
          <w:color w:val="FF0000"/>
          <w:sz w:val="32"/>
          <w:lang w:val="en-US"/>
        </w:rPr>
        <w:br/>
        <w:t>Step 1</w:t>
      </w:r>
    </w:p>
    <w:p w:rsidR="00BB7677" w:rsidRDefault="00BB7677" w:rsidP="00B55BF4">
      <w:pPr>
        <w:jc w:val="center"/>
        <w:rPr>
          <w:sz w:val="24"/>
        </w:rPr>
      </w:pPr>
      <w:r>
        <w:rPr>
          <w:sz w:val="24"/>
        </w:rPr>
        <w:t>1.1 - Lanciare “</w:t>
      </w:r>
      <w:r w:rsidRPr="00B55BF4">
        <w:rPr>
          <w:sz w:val="24"/>
        </w:rPr>
        <w:t>tdm64-gcc-5.1.0-2.exe</w:t>
      </w:r>
      <w:r>
        <w:rPr>
          <w:sz w:val="24"/>
        </w:rPr>
        <w:t>”</w:t>
      </w:r>
    </w:p>
    <w:p w:rsidR="00BB7677" w:rsidRDefault="00BB7677" w:rsidP="00B55BF4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magine 2" o:spid="_x0000_i1025" type="#_x0000_t75" style="width:355.2pt;height:253.8pt;visibility:visible">
            <v:imagedata r:id="rId4" o:title=""/>
          </v:shape>
        </w:pict>
      </w:r>
    </w:p>
    <w:p w:rsidR="00BB7677" w:rsidRDefault="00BB7677" w:rsidP="00B55BF4">
      <w:pPr>
        <w:jc w:val="center"/>
        <w:rPr>
          <w:sz w:val="24"/>
        </w:rPr>
      </w:pPr>
      <w:r>
        <w:rPr>
          <w:sz w:val="24"/>
        </w:rPr>
        <w:t>1.2 - Premere “Create”</w:t>
      </w:r>
    </w:p>
    <w:p w:rsidR="00BB7677" w:rsidRDefault="00BB7677" w:rsidP="00B55BF4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" o:spid="_x0000_i1026" type="#_x0000_t75" style="width:363.6pt;height:267.6pt;visibility:visible">
            <v:imagedata r:id="rId5" o:title=""/>
          </v:shape>
        </w:pict>
      </w:r>
    </w:p>
    <w:p w:rsidR="00BB7677" w:rsidRPr="00E476E8" w:rsidRDefault="00BB7677" w:rsidP="00B55BF4">
      <w:pPr>
        <w:jc w:val="center"/>
        <w:rPr>
          <w:sz w:val="24"/>
          <w:lang w:val="en-US"/>
        </w:rPr>
      </w:pPr>
      <w:r w:rsidRPr="00E476E8">
        <w:rPr>
          <w:sz w:val="24"/>
          <w:lang w:val="en-US"/>
        </w:rPr>
        <w:t>1.3 - Selezionare “MinGW-w64/TDM64 (32-bit and 64-bit)” e quindi “Next”</w:t>
      </w:r>
    </w:p>
    <w:p w:rsidR="00BB7677" w:rsidRDefault="00BB7677" w:rsidP="00B55BF4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5" o:spid="_x0000_i1027" type="#_x0000_t75" style="width:429pt;height:323.4pt;visibility:visible">
            <v:imagedata r:id="rId6" o:title=""/>
          </v:shape>
        </w:pict>
      </w:r>
    </w:p>
    <w:p w:rsidR="00BB7677" w:rsidRDefault="00BB7677" w:rsidP="00B55BF4">
      <w:pPr>
        <w:jc w:val="center"/>
        <w:rPr>
          <w:sz w:val="24"/>
        </w:rPr>
      </w:pPr>
      <w:r>
        <w:rPr>
          <w:sz w:val="24"/>
        </w:rPr>
        <w:t>1.4 - Cambiare la directory di installazione in “C:\MinGW” e quindi “Next”</w:t>
      </w:r>
    </w:p>
    <w:p w:rsidR="00BB7677" w:rsidRDefault="00BB7677" w:rsidP="00B55BF4">
      <w:pPr>
        <w:jc w:val="center"/>
        <w:rPr>
          <w:sz w:val="24"/>
        </w:rPr>
      </w:pPr>
      <w:r w:rsidRPr="00C246B8">
        <w:rPr>
          <w:noProof/>
          <w:lang w:val="en-US"/>
        </w:rPr>
        <w:pict>
          <v:shape id="Immagine 1" o:spid="_x0000_i1028" type="#_x0000_t75" style="width:434.4pt;height:327.6pt;visibility:visible">
            <v:imagedata r:id="rId7" o:title=""/>
          </v:shape>
        </w:pict>
      </w:r>
    </w:p>
    <w:p w:rsidR="00BB7677" w:rsidRDefault="00BB7677" w:rsidP="00B55BF4">
      <w:pPr>
        <w:jc w:val="center"/>
        <w:rPr>
          <w:sz w:val="24"/>
        </w:rPr>
      </w:pPr>
      <w:r>
        <w:rPr>
          <w:sz w:val="24"/>
        </w:rPr>
        <w:t>1.5 - Selezionare “SourceForge Default” e quindi “Next”</w:t>
      </w:r>
    </w:p>
    <w:p w:rsidR="00BB7677" w:rsidRDefault="00BB7677" w:rsidP="00B55BF4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6" o:spid="_x0000_i1029" type="#_x0000_t75" style="width:429pt;height:329.4pt;visibility:visible">
            <v:imagedata r:id="rId8" o:title=""/>
          </v:shape>
        </w:pict>
      </w:r>
    </w:p>
    <w:p w:rsidR="00BB7677" w:rsidRDefault="00BB7677" w:rsidP="00B55BF4">
      <w:pPr>
        <w:jc w:val="center"/>
        <w:rPr>
          <w:sz w:val="24"/>
        </w:rPr>
      </w:pPr>
      <w:r>
        <w:rPr>
          <w:sz w:val="24"/>
        </w:rPr>
        <w:t>1.6 - Selezionare “TDM-GCC Recommended, C/C++” e quindi “Install”</w:t>
      </w:r>
    </w:p>
    <w:p w:rsidR="00BB7677" w:rsidRDefault="00BB7677" w:rsidP="00B55BF4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7" o:spid="_x0000_i1030" type="#_x0000_t75" style="width:430.8pt;height:325.2pt;visibility:visible">
            <v:imagedata r:id="rId9" o:title=""/>
          </v:shape>
        </w:pict>
      </w:r>
    </w:p>
    <w:p w:rsidR="00BB7677" w:rsidRDefault="00BB7677" w:rsidP="00B55BF4">
      <w:pPr>
        <w:jc w:val="center"/>
        <w:rPr>
          <w:sz w:val="24"/>
        </w:rPr>
      </w:pPr>
      <w:r>
        <w:rPr>
          <w:sz w:val="24"/>
        </w:rPr>
        <w:t>1.7 - Attendere il completamento dell’installazione e quindi premere “Finish”</w:t>
      </w:r>
    </w:p>
    <w:p w:rsidR="00BB7677" w:rsidRPr="00E476E8" w:rsidRDefault="00BB7677" w:rsidP="002511CF">
      <w:pPr>
        <w:jc w:val="center"/>
        <w:rPr>
          <w:color w:val="FF0000"/>
          <w:sz w:val="32"/>
          <w:lang w:val="en-US"/>
        </w:rPr>
      </w:pPr>
      <w:r w:rsidRPr="00E476E8">
        <w:rPr>
          <w:color w:val="FF0000"/>
          <w:sz w:val="32"/>
          <w:lang w:val="en-US"/>
        </w:rPr>
        <w:t>Step 2</w:t>
      </w:r>
    </w:p>
    <w:p w:rsidR="00BB7677" w:rsidRPr="00E476E8" w:rsidRDefault="00BB7677" w:rsidP="002511CF">
      <w:pPr>
        <w:jc w:val="center"/>
        <w:rPr>
          <w:sz w:val="24"/>
          <w:lang w:val="en-US"/>
        </w:rPr>
      </w:pPr>
      <w:r w:rsidRPr="00E476E8">
        <w:rPr>
          <w:sz w:val="24"/>
          <w:lang w:val="en-US"/>
        </w:rPr>
        <w:t>2.1 - Lanciare “codeblocks-16.01-setup.exe”</w:t>
      </w:r>
    </w:p>
    <w:p w:rsidR="00BB7677" w:rsidRDefault="00BB7677" w:rsidP="002511CF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8" o:spid="_x0000_i1031" type="#_x0000_t75" style="width:385.2pt;height:294.6pt;visibility:visible">
            <v:imagedata r:id="rId10" o:title=""/>
          </v:shape>
        </w:pic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2.2 - Selezionare “Full” come tipo di installazione e quindi premere “Next”</w:t>
      </w:r>
    </w:p>
    <w:p w:rsidR="00BB7677" w:rsidRDefault="00BB7677" w:rsidP="002511CF">
      <w:pPr>
        <w:jc w:val="center"/>
        <w:rPr>
          <w:sz w:val="24"/>
        </w:rPr>
      </w:pPr>
      <w:r w:rsidRPr="00C246B8">
        <w:rPr>
          <w:noProof/>
          <w:lang w:val="en-US"/>
        </w:rPr>
        <w:pict>
          <v:shape id="Immagine 9" o:spid="_x0000_i1032" type="#_x0000_t75" style="width:388.2pt;height:301.8pt;visibility:visible">
            <v:imagedata r:id="rId11" o:title=""/>
          </v:shape>
        </w:pic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2.3 - Lasciare come directory di installazione quella proposta dal setup e quindi premere “Install”</w: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2.4 - Avviare CodeBlock al termine dell’installazione</w:t>
      </w:r>
    </w:p>
    <w:p w:rsidR="00BB7677" w:rsidRDefault="00BB7677" w:rsidP="002511CF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10" o:spid="_x0000_i1033" type="#_x0000_t75" style="width:456pt;height:283.2pt;visibility:visible">
            <v:imagedata r:id="rId12" o:title=""/>
          </v:shape>
        </w:pic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2.5 - Selezionare “GNU GCC Compiler”, premere “Set as default” e quindi selezionare “OK”</w:t>
      </w:r>
    </w:p>
    <w:p w:rsidR="00BB7677" w:rsidRDefault="00BB7677" w:rsidP="002511CF">
      <w:pPr>
        <w:jc w:val="center"/>
        <w:rPr>
          <w:sz w:val="24"/>
        </w:rPr>
      </w:pPr>
    </w:p>
    <w:p w:rsidR="00BB7677" w:rsidRDefault="00BB7677" w:rsidP="002511CF">
      <w:pPr>
        <w:jc w:val="center"/>
        <w:rPr>
          <w:sz w:val="24"/>
        </w:rPr>
      </w:pPr>
      <w:r w:rsidRPr="00C246B8">
        <w:rPr>
          <w:noProof/>
          <w:lang w:val="en-US"/>
        </w:rPr>
        <w:pict>
          <v:shape id="Immagine 11" o:spid="_x0000_i1034" type="#_x0000_t75" style="width:414.6pt;height:226.8pt;visibility:visible">
            <v:imagedata r:id="rId13" o:title=""/>
          </v:shape>
        </w:pic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2.6 - Scegliere a propria discrezione se impostare CodeBlocks come editor predefinito per i files C/C++ e premere “OK”</w:t>
      </w:r>
    </w:p>
    <w:p w:rsidR="00BB7677" w:rsidRDefault="00BB7677" w:rsidP="002511CF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12" o:spid="_x0000_i1035" type="#_x0000_t75" style="width:377.4pt;height:308.4pt;visibility:visible">
            <v:imagedata r:id="rId14" o:title=""/>
          </v:shape>
        </w:pic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2.7 - Selezionare la voce “Compiler” dal menu “Settings”</w:t>
      </w:r>
    </w:p>
    <w:p w:rsidR="00BB7677" w:rsidRDefault="00BB7677" w:rsidP="002511CF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15" o:spid="_x0000_i1036" type="#_x0000_t75" style="width:380.4pt;height:319.8pt;visibility:visible">
            <v:imagedata r:id="rId15" o:title=""/>
          </v:shape>
        </w:pict>
      </w:r>
    </w:p>
    <w:p w:rsidR="00BB7677" w:rsidRDefault="00BB7677" w:rsidP="002511CF">
      <w:pPr>
        <w:jc w:val="center"/>
        <w:rPr>
          <w:sz w:val="24"/>
        </w:rPr>
      </w:pPr>
      <w:r>
        <w:rPr>
          <w:sz w:val="24"/>
        </w:rPr>
        <w:t>2.8 - Selezionare il tab “Toolchain executables” e configurare i percorsi come in figura poi “OK” e chiudere CodeBlocks</w:t>
      </w:r>
    </w:p>
    <w:p w:rsidR="00BB7677" w:rsidRPr="00B55BF4" w:rsidRDefault="00BB7677" w:rsidP="00F6459D">
      <w:pPr>
        <w:jc w:val="center"/>
        <w:rPr>
          <w:color w:val="FF0000"/>
          <w:sz w:val="32"/>
        </w:rPr>
      </w:pPr>
      <w:r w:rsidRPr="00B55BF4">
        <w:rPr>
          <w:color w:val="FF0000"/>
          <w:sz w:val="32"/>
        </w:rPr>
        <w:t xml:space="preserve">Step </w:t>
      </w:r>
      <w:r>
        <w:rPr>
          <w:color w:val="FF0000"/>
          <w:sz w:val="32"/>
        </w:rPr>
        <w:t>3</w:t>
      </w:r>
    </w:p>
    <w:p w:rsidR="00BB7677" w:rsidRDefault="00BB7677" w:rsidP="00F6459D">
      <w:pPr>
        <w:jc w:val="center"/>
        <w:rPr>
          <w:sz w:val="24"/>
        </w:rPr>
      </w:pPr>
      <w:r>
        <w:rPr>
          <w:sz w:val="24"/>
        </w:rPr>
        <w:t>3.1 - Lanciare “</w:t>
      </w:r>
      <w:r w:rsidRPr="005D00F5">
        <w:rPr>
          <w:sz w:val="24"/>
        </w:rPr>
        <w:t>opencv-2.4.13.exe</w:t>
      </w:r>
      <w:r>
        <w:rPr>
          <w:sz w:val="24"/>
        </w:rPr>
        <w:t>”</w:t>
      </w:r>
    </w:p>
    <w:p w:rsidR="00BB7677" w:rsidRDefault="00BB7677" w:rsidP="00F6459D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1" o:spid="_x0000_i1037" type="#_x0000_t75" style="width:393pt;height:307.8pt;visibility:visible">
            <v:imagedata r:id="rId16" o:title=""/>
          </v:shape>
        </w:pict>
      </w:r>
    </w:p>
    <w:p w:rsidR="00BB7677" w:rsidRDefault="00BB7677" w:rsidP="00F6459D">
      <w:pPr>
        <w:jc w:val="center"/>
        <w:rPr>
          <w:sz w:val="24"/>
        </w:rPr>
      </w:pPr>
      <w:r>
        <w:rPr>
          <w:sz w:val="24"/>
        </w:rPr>
        <w:t>3.2 - Selezionare “C:\” come directory per l’estrazione dell’archivio</w:t>
      </w:r>
    </w:p>
    <w:p w:rsidR="00BB7677" w:rsidRDefault="00BB7677" w:rsidP="00F6459D">
      <w:pPr>
        <w:jc w:val="center"/>
        <w:rPr>
          <w:sz w:val="24"/>
        </w:rPr>
      </w:pPr>
      <w:r w:rsidRPr="00C246B8">
        <w:rPr>
          <w:noProof/>
          <w:lang w:val="en-US"/>
        </w:rPr>
        <w:pict>
          <v:shape id="Immagine 17" o:spid="_x0000_i1038" type="#_x0000_t75" style="width:394.2pt;height:269.4pt;visibility:visible">
            <v:imagedata r:id="rId17" o:title=""/>
          </v:shape>
        </w:pict>
      </w:r>
    </w:p>
    <w:p w:rsidR="00BB7677" w:rsidRDefault="00BB7677" w:rsidP="00F6459D">
      <w:pPr>
        <w:jc w:val="center"/>
        <w:rPr>
          <w:sz w:val="24"/>
        </w:rPr>
      </w:pPr>
      <w:r>
        <w:rPr>
          <w:sz w:val="24"/>
        </w:rPr>
        <w:t>3.3 - Attendere la completa estrazione dell’archivio. La finestra dovrebbe chiudersi da sola appena ultimato il processo di estrazione</w:t>
      </w:r>
    </w:p>
    <w:p w:rsidR="00BB7677" w:rsidRPr="00E476E8" w:rsidRDefault="00BB7677" w:rsidP="00E16E05">
      <w:pPr>
        <w:jc w:val="center"/>
        <w:rPr>
          <w:color w:val="FF0000"/>
          <w:sz w:val="32"/>
          <w:lang w:val="en-US"/>
        </w:rPr>
      </w:pPr>
      <w:r w:rsidRPr="00E476E8">
        <w:rPr>
          <w:sz w:val="24"/>
          <w:lang w:val="en-US"/>
        </w:rPr>
        <w:br w:type="page"/>
      </w:r>
      <w:r w:rsidRPr="00E476E8">
        <w:rPr>
          <w:color w:val="FF0000"/>
          <w:sz w:val="32"/>
          <w:lang w:val="en-US"/>
        </w:rPr>
        <w:t>Step 4</w:t>
      </w:r>
    </w:p>
    <w:p w:rsidR="00BB7677" w:rsidRPr="00E476E8" w:rsidRDefault="00BB7677" w:rsidP="00E16E05">
      <w:pPr>
        <w:jc w:val="center"/>
        <w:rPr>
          <w:sz w:val="24"/>
          <w:lang w:val="en-US"/>
        </w:rPr>
      </w:pPr>
      <w:r w:rsidRPr="00E476E8">
        <w:rPr>
          <w:sz w:val="24"/>
          <w:lang w:val="en-US"/>
        </w:rPr>
        <w:t>4.1 - Lanciare “cmake-3.7.2-win64-x64.msi”</w:t>
      </w:r>
    </w:p>
    <w:p w:rsidR="00BB7677" w:rsidRDefault="00BB7677" w:rsidP="00E16E05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18" o:spid="_x0000_i1039" type="#_x0000_t75" style="width:338.4pt;height:276.6pt;visibility:visible">
            <v:imagedata r:id="rId18" o:title=""/>
          </v:shape>
        </w:pict>
      </w:r>
    </w:p>
    <w:p w:rsidR="00BB7677" w:rsidRDefault="00BB7677" w:rsidP="000E3A61">
      <w:pPr>
        <w:jc w:val="center"/>
        <w:rPr>
          <w:sz w:val="24"/>
        </w:rPr>
      </w:pPr>
      <w:r>
        <w:rPr>
          <w:sz w:val="24"/>
        </w:rPr>
        <w:t>4.2 - Accettare le condizioni di utilizzo e non appena arrivati a questa schermata configurarla come in figura. Quindi premere “Next”</w:t>
      </w:r>
    </w:p>
    <w:p w:rsidR="00BB7677" w:rsidRDefault="00BB7677" w:rsidP="000E3A61">
      <w:pPr>
        <w:jc w:val="center"/>
        <w:rPr>
          <w:sz w:val="24"/>
        </w:rPr>
      </w:pPr>
      <w:r w:rsidRPr="00C246B8">
        <w:rPr>
          <w:noProof/>
          <w:lang w:val="en-US"/>
        </w:rPr>
        <w:pict>
          <v:shape id="Immagine 20" o:spid="_x0000_i1040" type="#_x0000_t75" style="width:334.8pt;height:278.4pt;visibility:visible">
            <v:imagedata r:id="rId19" o:title=""/>
          </v:shape>
        </w:pict>
      </w:r>
    </w:p>
    <w:p w:rsidR="00BB7677" w:rsidRDefault="00BB7677" w:rsidP="000E3A61">
      <w:pPr>
        <w:jc w:val="center"/>
        <w:rPr>
          <w:sz w:val="24"/>
        </w:rPr>
      </w:pPr>
      <w:r>
        <w:rPr>
          <w:sz w:val="24"/>
        </w:rPr>
        <w:t>4.3 - Lasciare la directory di installazione come proposta dal setup. Premere “Next” e poi “Install” nella schermata successiva</w:t>
      </w:r>
    </w:p>
    <w:p w:rsidR="00BB7677" w:rsidRDefault="00BB7677" w:rsidP="000E3A61">
      <w:pPr>
        <w:jc w:val="center"/>
        <w:rPr>
          <w:sz w:val="24"/>
        </w:rPr>
      </w:pPr>
      <w:r>
        <w:rPr>
          <w:sz w:val="24"/>
        </w:rPr>
        <w:t>4.4 - Premere “Finish” non appena completato il setup e quindi lanciare CMake tramite la nuova icona sul desktop.</w:t>
      </w:r>
    </w:p>
    <w:p w:rsidR="00BB7677" w:rsidRDefault="00BB7677" w:rsidP="000E3A61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2" o:spid="_x0000_i1041" type="#_x0000_t75" style="width:232.2pt;height:283.2pt;visibility:visible">
            <v:imagedata r:id="rId20" o:title=""/>
          </v:shape>
        </w:pict>
      </w:r>
    </w:p>
    <w:p w:rsidR="00BB7677" w:rsidRDefault="00BB7677" w:rsidP="000E3A61">
      <w:pPr>
        <w:jc w:val="center"/>
        <w:rPr>
          <w:sz w:val="24"/>
        </w:rPr>
      </w:pPr>
      <w:r>
        <w:rPr>
          <w:sz w:val="24"/>
        </w:rPr>
        <w:t>4.3 - Impostare i sorgenti in “C:/OpenCV/sources” e il build in “C:/OpenCV/my_build” come mostrato in figura e poi premere “Configure”. Se CMake non trova la cartella di build, propone di crearla per noi, selezionare “Yes”.</w:t>
      </w:r>
    </w:p>
    <w:p w:rsidR="00BB7677" w:rsidRDefault="00BB7677" w:rsidP="000E3A61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3" o:spid="_x0000_i1042" type="#_x0000_t75" style="width:237.6pt;height:279pt;visibility:visible">
            <v:imagedata r:id="rId21" o:title=""/>
          </v:shape>
        </w:pict>
      </w:r>
    </w:p>
    <w:p w:rsidR="00BB7677" w:rsidRDefault="00BB7677" w:rsidP="0051488C">
      <w:pPr>
        <w:jc w:val="center"/>
        <w:rPr>
          <w:sz w:val="24"/>
        </w:rPr>
      </w:pPr>
      <w:r>
        <w:rPr>
          <w:sz w:val="24"/>
        </w:rPr>
        <w:t>4.3 - Selezionare “CodeBlocks – MinGW Makefiles” come generatore, “Use default native compilers” come compilatore ed infine premere “Finish”.</w:t>
      </w:r>
    </w:p>
    <w:p w:rsidR="00BB7677" w:rsidRDefault="00BB7677" w:rsidP="0051488C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5" o:spid="_x0000_i1043" type="#_x0000_t75" style="width:331.2pt;height:331.2pt;visibility:visible">
            <v:imagedata r:id="rId22" o:title=""/>
          </v:shape>
        </w:pict>
      </w:r>
    </w:p>
    <w:p w:rsidR="00BB7677" w:rsidRDefault="00BB7677" w:rsidP="0051488C">
      <w:pPr>
        <w:jc w:val="center"/>
        <w:rPr>
          <w:sz w:val="24"/>
        </w:rPr>
      </w:pPr>
      <w:r>
        <w:rPr>
          <w:sz w:val="24"/>
        </w:rPr>
        <w:t>4.4 - Attendere la fine del processo quindi premere “Generate”</w:t>
      </w:r>
    </w:p>
    <w:p w:rsidR="00BB7677" w:rsidRDefault="00BB7677" w:rsidP="0051488C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6" o:spid="_x0000_i1044" type="#_x0000_t75" style="width:322.8pt;height:318pt;visibility:visible">
            <v:imagedata r:id="rId23" o:title=""/>
          </v:shape>
        </w:pic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4.5 - Attendere che compaia la scritta “Generating done” quindi chiudere CMake</w:t>
      </w:r>
    </w:p>
    <w:p w:rsidR="00BB7677" w:rsidRPr="00B55BF4" w:rsidRDefault="00BB7677" w:rsidP="000646C3">
      <w:pPr>
        <w:jc w:val="center"/>
        <w:rPr>
          <w:color w:val="FF0000"/>
          <w:sz w:val="32"/>
        </w:rPr>
      </w:pPr>
      <w:r w:rsidRPr="00B55BF4">
        <w:rPr>
          <w:color w:val="FF0000"/>
          <w:sz w:val="32"/>
        </w:rPr>
        <w:t xml:space="preserve">Step </w:t>
      </w:r>
      <w:r>
        <w:rPr>
          <w:color w:val="FF0000"/>
          <w:sz w:val="32"/>
        </w:rPr>
        <w:t>5</w: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5.1 - Aprire CodeBlocks tramite l’icona sul desktop</w:t>
      </w:r>
    </w:p>
    <w:p w:rsidR="00BB7677" w:rsidRDefault="00BB7677" w:rsidP="000646C3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7" o:spid="_x0000_i1045" type="#_x0000_t75" style="width:396.6pt;height:293.4pt;visibility:visible">
            <v:imagedata r:id="rId24" o:title=""/>
          </v:shape>
        </w:pic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5.2 - Selezionare “Open” dal menu “File”</w:t>
      </w:r>
    </w:p>
    <w:p w:rsidR="00BB7677" w:rsidRDefault="00BB7677" w:rsidP="000646C3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8" o:spid="_x0000_i1046" type="#_x0000_t75" style="width:401.4pt;height:298.8pt;visibility:visible">
            <v:imagedata r:id="rId25" o:title=""/>
          </v:shape>
        </w:pic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5.3 - Selezionare la directory “C:\OpenCV\my_build” scegliere il file “OpenCV.cbp” e quindi “Apri”</w:t>
      </w:r>
    </w:p>
    <w:p w:rsidR="00BB7677" w:rsidRDefault="00BB7677" w:rsidP="000646C3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29" o:spid="_x0000_i1047" type="#_x0000_t75" style="width:421.8pt;height:309.6pt;visibility:visible">
            <v:imagedata r:id="rId26" o:title=""/>
          </v:shape>
        </w:pic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5.4 - Selezionare “Install” dal menu a tendina corrispondente al numero 1 e poi cliccare l’ingranaggio evidenziato dal numero 2</w:t>
      </w:r>
    </w:p>
    <w:p w:rsidR="00BB7677" w:rsidRDefault="00BB7677" w:rsidP="000646C3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40" o:spid="_x0000_i1048" type="#_x0000_t75" style="width:477.6pt;height:150pt;visibility:visible">
            <v:imagedata r:id="rId27" o:title=""/>
          </v:shape>
        </w:pict>
      </w:r>
    </w:p>
    <w:p w:rsidR="00BB7677" w:rsidRPr="00DC32B3" w:rsidRDefault="00BB7677" w:rsidP="000646C3">
      <w:pPr>
        <w:jc w:val="center"/>
        <w:rPr>
          <w:sz w:val="24"/>
        </w:rPr>
      </w:pPr>
      <w:r>
        <w:rPr>
          <w:sz w:val="24"/>
        </w:rPr>
        <w:t>5.5 - Attendere che il processo finisca di buildare le librerie OpenCV (potrebbe richiedere fino a 2 ore di tempo) quindi chiudere CodeBlocks</w:t>
      </w:r>
    </w:p>
    <w:p w:rsidR="00BB7677" w:rsidRDefault="00BB7677">
      <w:pPr>
        <w:rPr>
          <w:sz w:val="24"/>
        </w:rPr>
      </w:pPr>
      <w:r>
        <w:rPr>
          <w:sz w:val="24"/>
        </w:rPr>
        <w:br w:type="page"/>
      </w:r>
    </w:p>
    <w:p w:rsidR="00BB7677" w:rsidRPr="00B55BF4" w:rsidRDefault="00BB7677" w:rsidP="00DC32B3">
      <w:pPr>
        <w:jc w:val="center"/>
        <w:rPr>
          <w:color w:val="FF0000"/>
          <w:sz w:val="32"/>
        </w:rPr>
      </w:pPr>
      <w:r w:rsidRPr="00B55BF4">
        <w:rPr>
          <w:color w:val="FF0000"/>
          <w:sz w:val="32"/>
        </w:rPr>
        <w:t xml:space="preserve">Step </w:t>
      </w:r>
      <w:r>
        <w:rPr>
          <w:color w:val="FF0000"/>
          <w:sz w:val="32"/>
        </w:rPr>
        <w:t>6</w:t>
      </w:r>
    </w:p>
    <w:p w:rsidR="00BB7677" w:rsidRDefault="00BB7677" w:rsidP="00DC32B3">
      <w:pPr>
        <w:jc w:val="center"/>
        <w:rPr>
          <w:sz w:val="24"/>
        </w:rPr>
      </w:pPr>
      <w:r>
        <w:rPr>
          <w:sz w:val="24"/>
        </w:rPr>
        <w:t>6.1 – Lanciare “PathEditor.exe” come amministratore</w:t>
      </w:r>
    </w:p>
    <w:p w:rsidR="00BB7677" w:rsidRDefault="00BB7677" w:rsidP="00DC32B3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0" o:spid="_x0000_i1049" type="#_x0000_t75" style="width:387pt;height:303pt;visibility:visible">
            <v:imagedata r:id="rId28" o:title=""/>
          </v:shape>
        </w:pic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6.2 - Premere “Add” alla sezione “System”</w:t>
      </w:r>
    </w:p>
    <w:p w:rsidR="00BB7677" w:rsidRDefault="00BB7677" w:rsidP="000646C3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1" o:spid="_x0000_i1050" type="#_x0000_t75" style="width:376.8pt;height:298.8pt;visibility:visible">
            <v:imagedata r:id="rId29" o:title=""/>
          </v:shape>
        </w:pict>
      </w:r>
    </w:p>
    <w:p w:rsidR="00BB7677" w:rsidRDefault="00BB7677" w:rsidP="000646C3">
      <w:pPr>
        <w:jc w:val="center"/>
        <w:rPr>
          <w:sz w:val="24"/>
        </w:rPr>
      </w:pPr>
      <w:r>
        <w:rPr>
          <w:sz w:val="24"/>
        </w:rPr>
        <w:t>6.3 - Inserire come percorso “</w:t>
      </w:r>
      <w:r w:rsidRPr="00DC32B3">
        <w:rPr>
          <w:sz w:val="24"/>
        </w:rPr>
        <w:t>C:\OpenCV\my_build\bin</w:t>
      </w:r>
      <w:r>
        <w:rPr>
          <w:sz w:val="24"/>
        </w:rPr>
        <w:t>” quindi “OK” e nuovamente “OK”</w:t>
      </w:r>
    </w:p>
    <w:p w:rsidR="00BB7677" w:rsidRPr="00B55BF4" w:rsidRDefault="00BB7677" w:rsidP="00DC32B3">
      <w:pPr>
        <w:jc w:val="center"/>
        <w:rPr>
          <w:color w:val="FF0000"/>
          <w:sz w:val="32"/>
        </w:rPr>
      </w:pPr>
      <w:r w:rsidRPr="00B55BF4">
        <w:rPr>
          <w:color w:val="FF0000"/>
          <w:sz w:val="32"/>
        </w:rPr>
        <w:t xml:space="preserve">Step </w:t>
      </w:r>
      <w:r>
        <w:rPr>
          <w:color w:val="FF0000"/>
          <w:sz w:val="32"/>
        </w:rPr>
        <w:t>7</w: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7.1 - Aprire CodeBlocks tramite l’icona sul desktop</w:t>
      </w:r>
    </w:p>
    <w:p w:rsidR="00BB7677" w:rsidRDefault="00BB7677" w:rsidP="00595BC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2" o:spid="_x0000_i1051" type="#_x0000_t75" style="width:363.6pt;height:297pt;visibility:visible">
            <v:imagedata r:id="rId14" o:title=""/>
          </v:shape>
        </w:pic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7.2 - Selezionare la voce “Compiler” dal menu “Settings”</w:t>
      </w:r>
    </w:p>
    <w:p w:rsidR="00BB7677" w:rsidRDefault="00BB7677" w:rsidP="00595BC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5" o:spid="_x0000_i1052" type="#_x0000_t75" style="width:368.4pt;height:278.4pt;visibility:visible">
            <v:imagedata r:id="rId30" o:title=""/>
          </v:shape>
        </w:pic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7.3 - Selezionare il tab “Search directories” poi “Compiler”. Premere “Add”, inserire come percorso “</w:t>
      </w:r>
      <w:r w:rsidRPr="00EF4BC7">
        <w:rPr>
          <w:sz w:val="24"/>
        </w:rPr>
        <w:t>C:\</w:t>
      </w:r>
      <w:r>
        <w:rPr>
          <w:sz w:val="24"/>
        </w:rPr>
        <w:t>O</w:t>
      </w:r>
      <w:r w:rsidRPr="00EF4BC7">
        <w:rPr>
          <w:sz w:val="24"/>
        </w:rPr>
        <w:t>pen</w:t>
      </w:r>
      <w:r>
        <w:rPr>
          <w:sz w:val="24"/>
        </w:rPr>
        <w:t>CV\</w:t>
      </w:r>
      <w:r w:rsidRPr="00EF4BC7">
        <w:rPr>
          <w:sz w:val="24"/>
        </w:rPr>
        <w:t>my_build\install\include</w:t>
      </w:r>
      <w:r>
        <w:rPr>
          <w:sz w:val="24"/>
        </w:rPr>
        <w:t>” ed infine “OK”</w:t>
      </w:r>
    </w:p>
    <w:p w:rsidR="00BB7677" w:rsidRDefault="00BB7677" w:rsidP="00595BC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6" o:spid="_x0000_i1053" type="#_x0000_t75" style="width:403.2pt;height:305.4pt;visibility:visible">
            <v:imagedata r:id="rId31" o:title=""/>
          </v:shape>
        </w:pic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7.4 – Selezionare il tab “Linker” (sempre in “Search directories”). Premere “Add”, inserire come percorso “</w:t>
      </w:r>
      <w:r w:rsidRPr="00EF4BC7">
        <w:rPr>
          <w:sz w:val="24"/>
        </w:rPr>
        <w:t>C:\OpenCV\my_build\install\x64\mingw\lib</w:t>
      </w:r>
      <w:r>
        <w:rPr>
          <w:sz w:val="24"/>
        </w:rPr>
        <w:t>” ed infine “OK”</w:t>
      </w:r>
    </w:p>
    <w:p w:rsidR="00BB7677" w:rsidRDefault="00BB7677" w:rsidP="00595BC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42" o:spid="_x0000_i1054" type="#_x0000_t75" style="width:397.8pt;height:303pt;visibility:visible">
            <v:imagedata r:id="rId32" o:title=""/>
          </v:shape>
        </w:pic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7.5 – Selezionare il tab “Linker settings”. Premere “Add”, e poi premere “…”</w:t>
      </w:r>
    </w:p>
    <w:p w:rsidR="00BB7677" w:rsidRDefault="00BB7677" w:rsidP="00595BCE">
      <w:pPr>
        <w:jc w:val="center"/>
        <w:rPr>
          <w:sz w:val="24"/>
        </w:rPr>
      </w:pPr>
    </w:p>
    <w:p w:rsidR="00BB7677" w:rsidRDefault="00BB7677" w:rsidP="00595BC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43" o:spid="_x0000_i1055" type="#_x0000_t75" style="width:478.8pt;height:271.2pt;visibility:visible">
            <v:imagedata r:id="rId33" o:title=""/>
          </v:shape>
        </w:pic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7.6 - Nella schermata che si apre, navigare al percorso “</w:t>
      </w:r>
      <w:r w:rsidRPr="006E744B">
        <w:rPr>
          <w:sz w:val="24"/>
        </w:rPr>
        <w:t>C:\OpenCV\my_build\install\x64\mingw\lib</w:t>
      </w:r>
      <w:r>
        <w:rPr>
          <w:sz w:val="24"/>
        </w:rPr>
        <w:t>“, selezionare tutti i files presenti e premere “Apri”</w:t>
      </w:r>
    </w:p>
    <w:p w:rsidR="00BB7677" w:rsidRDefault="00BB7677" w:rsidP="00595BC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45" o:spid="_x0000_i1056" type="#_x0000_t75" style="width:482.4pt;height:365.4pt;visibility:visible">
            <v:imagedata r:id="rId34" o:title=""/>
          </v:shape>
        </w:pict>
      </w:r>
    </w:p>
    <w:p w:rsidR="00BB7677" w:rsidRDefault="00BB7677" w:rsidP="00595BCE">
      <w:pPr>
        <w:jc w:val="center"/>
        <w:rPr>
          <w:sz w:val="24"/>
        </w:rPr>
      </w:pPr>
      <w:r>
        <w:rPr>
          <w:sz w:val="24"/>
        </w:rPr>
        <w:t>7.7 - Premere “OK” ed infine nuovamente “OK”</w:t>
      </w:r>
    </w:p>
    <w:p w:rsidR="00BB7677" w:rsidRPr="00B55BF4" w:rsidRDefault="00BB7677" w:rsidP="00EF4BC7">
      <w:pPr>
        <w:jc w:val="center"/>
        <w:rPr>
          <w:color w:val="FF0000"/>
          <w:sz w:val="32"/>
        </w:rPr>
      </w:pPr>
      <w:r w:rsidRPr="00B55BF4">
        <w:rPr>
          <w:color w:val="FF0000"/>
          <w:sz w:val="32"/>
        </w:rPr>
        <w:t xml:space="preserve">Step </w:t>
      </w:r>
      <w:r>
        <w:rPr>
          <w:color w:val="FF0000"/>
          <w:sz w:val="32"/>
        </w:rPr>
        <w:t>8</w:t>
      </w:r>
    </w:p>
    <w:p w:rsidR="00BB7677" w:rsidRDefault="00BB7677" w:rsidP="00EF4BC7">
      <w:pPr>
        <w:jc w:val="center"/>
        <w:rPr>
          <w:sz w:val="24"/>
        </w:rPr>
      </w:pPr>
      <w:r>
        <w:rPr>
          <w:sz w:val="24"/>
        </w:rPr>
        <w:t>8.1 - Aprire CodeBlocks tramite l’icona sul desktop</w:t>
      </w:r>
    </w:p>
    <w:p w:rsidR="00BB7677" w:rsidRDefault="00BB7677" w:rsidP="00EF4BC7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38" o:spid="_x0000_i1057" type="#_x0000_t75" style="width:388.2pt;height:287.4pt;visibility:visible">
            <v:imagedata r:id="rId24" o:title=""/>
          </v:shape>
        </w:pict>
      </w:r>
    </w:p>
    <w:p w:rsidR="00BB7677" w:rsidRDefault="00BB7677" w:rsidP="008B6A3E">
      <w:pPr>
        <w:jc w:val="center"/>
        <w:rPr>
          <w:sz w:val="24"/>
        </w:rPr>
      </w:pPr>
      <w:r>
        <w:rPr>
          <w:sz w:val="24"/>
        </w:rPr>
        <w:t>8.2 - Selezionare “Open” dal menu “File” quindi selezionare il file “TestOpenCV.cbp” nella cartella “TestOpenCV” contenuta nell’archivio fornito insieme a questa guida</w:t>
      </w:r>
    </w:p>
    <w:p w:rsidR="00BB7677" w:rsidRDefault="00BB7677" w:rsidP="008B6A3E">
      <w:pPr>
        <w:jc w:val="center"/>
        <w:rPr>
          <w:sz w:val="24"/>
        </w:rPr>
      </w:pPr>
      <w:r w:rsidRPr="00C246B8">
        <w:rPr>
          <w:noProof/>
          <w:sz w:val="24"/>
          <w:lang w:val="en-US"/>
        </w:rPr>
        <w:pict>
          <v:shape id="Immagine 41" o:spid="_x0000_i1058" type="#_x0000_t75" style="width:387.6pt;height:251.4pt;visibility:visible">
            <v:imagedata r:id="rId35" o:title=""/>
          </v:shape>
        </w:pict>
      </w:r>
    </w:p>
    <w:p w:rsidR="00BB7677" w:rsidRDefault="00BB7677" w:rsidP="00E50618">
      <w:pPr>
        <w:jc w:val="center"/>
        <w:rPr>
          <w:sz w:val="24"/>
        </w:rPr>
      </w:pPr>
      <w:r>
        <w:rPr>
          <w:sz w:val="24"/>
        </w:rPr>
        <w:t>8.3 - Selezionare l’ingranaggio con il triangolo verde ed aspettare che CodeBlocks compili ed esegua il programma.</w:t>
      </w:r>
      <w:r>
        <w:rPr>
          <w:sz w:val="24"/>
        </w:rPr>
        <w:br/>
        <w:t>Se tutto è andato a buon fine verrà visualizzata un’immagine con la dicitura “Ok”</w:t>
      </w:r>
      <w:bookmarkStart w:id="0" w:name="_GoBack"/>
      <w:bookmarkEnd w:id="0"/>
    </w:p>
    <w:p w:rsidR="00BB7677" w:rsidRDefault="00BB7677" w:rsidP="00E50618">
      <w:pPr>
        <w:jc w:val="center"/>
        <w:rPr>
          <w:sz w:val="24"/>
        </w:rPr>
      </w:pPr>
    </w:p>
    <w:p w:rsidR="00BB7677" w:rsidRDefault="00BB7677" w:rsidP="00E50618">
      <w:pPr>
        <w:jc w:val="center"/>
        <w:rPr>
          <w:sz w:val="24"/>
        </w:rPr>
      </w:pPr>
    </w:p>
    <w:p w:rsidR="00BB7677" w:rsidRDefault="00BB7677" w:rsidP="00E50618">
      <w:pPr>
        <w:jc w:val="center"/>
        <w:rPr>
          <w:sz w:val="24"/>
          <w:lang w:val="en-US"/>
        </w:rPr>
      </w:pPr>
      <w:r w:rsidRPr="00E476E8">
        <w:rPr>
          <w:sz w:val="24"/>
          <w:lang w:val="en-US"/>
        </w:rPr>
        <w:t xml:space="preserve">Aggiungere nel progetto CodeBlock: </w:t>
      </w:r>
    </w:p>
    <w:p w:rsidR="00BB7677" w:rsidRPr="00E476E8" w:rsidRDefault="00BB7677" w:rsidP="00E50618">
      <w:pPr>
        <w:jc w:val="center"/>
        <w:rPr>
          <w:rFonts w:ascii="Helvetica" w:hAnsi="Helvetica" w:cs="Helvetica"/>
          <w:i/>
          <w:iCs/>
          <w:color w:val="FF0000"/>
          <w:sz w:val="20"/>
          <w:szCs w:val="20"/>
          <w:shd w:val="clear" w:color="auto" w:fill="FFFFFF"/>
          <w:lang w:val="en-US"/>
        </w:rPr>
      </w:pPr>
      <w:r w:rsidRPr="00E476E8">
        <w:rPr>
          <w:sz w:val="24"/>
          <w:lang w:val="en-US"/>
        </w:rPr>
        <w:br/>
      </w:r>
      <w:r w:rsidRPr="00E476E8">
        <w:rPr>
          <w:rFonts w:ascii="Helvetica" w:hAnsi="Helvetica" w:cs="Helvetica"/>
          <w:i/>
          <w:iCs/>
          <w:color w:val="FF0000"/>
          <w:sz w:val="20"/>
          <w:szCs w:val="20"/>
          <w:shd w:val="clear" w:color="auto" w:fill="FFFFFF"/>
          <w:lang w:val="en-US"/>
        </w:rPr>
        <w:t>Now go to Project -&gt; Build Options -&gt; Linker settings (make sure the project is selected on the left, not a build target) and add in the left list the library "ws2_32" (not a path!).</w:t>
      </w:r>
    </w:p>
    <w:p w:rsidR="00BB7677" w:rsidRDefault="00BB7677" w:rsidP="00E50618">
      <w:pPr>
        <w:jc w:val="center"/>
        <w:rPr>
          <w:rFonts w:ascii="Helvetica" w:hAnsi="Helvetica" w:cs="Helvetica"/>
          <w:color w:val="282828"/>
          <w:sz w:val="17"/>
          <w:szCs w:val="17"/>
          <w:shd w:val="clear" w:color="auto" w:fill="FFFFFF"/>
          <w:lang w:val="en-US"/>
        </w:rPr>
      </w:pPr>
    </w:p>
    <w:p w:rsidR="00BB7677" w:rsidRDefault="00BB7677" w:rsidP="00E476E8">
      <w:pPr>
        <w:jc w:val="center"/>
        <w:rPr>
          <w:rFonts w:ascii="Helvetica" w:hAnsi="Helvetica" w:cs="Helvetica"/>
          <w:color w:val="282828"/>
          <w:sz w:val="17"/>
          <w:szCs w:val="17"/>
          <w:shd w:val="clear" w:color="auto" w:fill="FFFFFF"/>
          <w:lang w:val="en-US"/>
        </w:rPr>
      </w:pPr>
      <w:r>
        <w:rPr>
          <w:rFonts w:ascii="Helvetica" w:hAnsi="Helvetica" w:cs="Helvetica"/>
          <w:color w:val="282828"/>
          <w:sz w:val="17"/>
          <w:szCs w:val="17"/>
          <w:shd w:val="clear" w:color="auto" w:fill="FFFFFF"/>
          <w:lang w:val="en-US"/>
        </w:rPr>
        <w:t xml:space="preserve">come indicato qui: </w:t>
      </w:r>
    </w:p>
    <w:p w:rsidR="00BB7677" w:rsidRPr="00E476E8" w:rsidRDefault="00BB7677" w:rsidP="00E50618">
      <w:pPr>
        <w:jc w:val="center"/>
        <w:rPr>
          <w:sz w:val="24"/>
          <w:lang w:val="en-US"/>
        </w:rPr>
      </w:pPr>
      <w:r w:rsidRPr="00E476E8">
        <w:rPr>
          <w:sz w:val="24"/>
          <w:lang w:val="en-US"/>
        </w:rPr>
        <w:t>https://www.gamedev.net/topic/537962-linking-libws2_32a-library-in-codeblocks/</w:t>
      </w:r>
    </w:p>
    <w:sectPr w:rsidR="00BB7677" w:rsidRPr="00E476E8" w:rsidSect="003A72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283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55BF4"/>
    <w:rsid w:val="000646C3"/>
    <w:rsid w:val="000E3A61"/>
    <w:rsid w:val="00165A29"/>
    <w:rsid w:val="00200F0C"/>
    <w:rsid w:val="0024273A"/>
    <w:rsid w:val="002511CF"/>
    <w:rsid w:val="00270B9A"/>
    <w:rsid w:val="00330B19"/>
    <w:rsid w:val="003A72EF"/>
    <w:rsid w:val="004840B9"/>
    <w:rsid w:val="00490509"/>
    <w:rsid w:val="004E18FA"/>
    <w:rsid w:val="0051488C"/>
    <w:rsid w:val="00595BCE"/>
    <w:rsid w:val="005D00F5"/>
    <w:rsid w:val="006275E8"/>
    <w:rsid w:val="006A2446"/>
    <w:rsid w:val="006E744B"/>
    <w:rsid w:val="007B6E3A"/>
    <w:rsid w:val="007D433A"/>
    <w:rsid w:val="00881752"/>
    <w:rsid w:val="008B6A3E"/>
    <w:rsid w:val="008D2CBC"/>
    <w:rsid w:val="009C03A5"/>
    <w:rsid w:val="009D25B5"/>
    <w:rsid w:val="00A048F4"/>
    <w:rsid w:val="00A304A7"/>
    <w:rsid w:val="00A54529"/>
    <w:rsid w:val="00B55BF4"/>
    <w:rsid w:val="00B90737"/>
    <w:rsid w:val="00B95C9C"/>
    <w:rsid w:val="00BB7677"/>
    <w:rsid w:val="00BE44F1"/>
    <w:rsid w:val="00C246B8"/>
    <w:rsid w:val="00CA6052"/>
    <w:rsid w:val="00CC2C0F"/>
    <w:rsid w:val="00DA5989"/>
    <w:rsid w:val="00DC32B3"/>
    <w:rsid w:val="00E16E05"/>
    <w:rsid w:val="00E27903"/>
    <w:rsid w:val="00E476E8"/>
    <w:rsid w:val="00E50618"/>
    <w:rsid w:val="00EF4BC7"/>
    <w:rsid w:val="00F6459D"/>
    <w:rsid w:val="00FE1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2EF"/>
    <w:pPr>
      <w:spacing w:after="160" w:line="259" w:lineRule="auto"/>
    </w:pPr>
    <w:rPr>
      <w:lang w:val="it-IT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55BF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148</TotalTime>
  <Pages>19</Pages>
  <Words>674</Words>
  <Characters>3842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Bernasconi</dc:creator>
  <cp:keywords/>
  <dc:description/>
  <cp:lastModifiedBy>sm</cp:lastModifiedBy>
  <cp:revision>22</cp:revision>
  <dcterms:created xsi:type="dcterms:W3CDTF">2017-01-28T14:59:00Z</dcterms:created>
  <dcterms:modified xsi:type="dcterms:W3CDTF">2017-04-15T17:26:00Z</dcterms:modified>
</cp:coreProperties>
</file>